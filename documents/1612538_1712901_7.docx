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C14AB8" w:rsidP="007A1DE8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DC363E" w:rsidRPr="00DC363E">
        <w:rPr>
          <w:color w:val="0000FF"/>
          <w:lang w:val="en-US"/>
        </w:rPr>
        <w:t>&lt;</w:t>
      </w:r>
      <w:r w:rsidR="000F5933">
        <w:rPr>
          <w:color w:val="0000FF"/>
          <w:lang w:val="en-US"/>
        </w:rPr>
        <w:t>Phần mềm quản lý nhà sách</w:t>
      </w:r>
      <w:r w:rsidR="00DC363E">
        <w:rPr>
          <w:color w:val="0000FF"/>
          <w:lang w:val="en-US"/>
        </w:rPr>
        <w:t>&gt;</w:t>
      </w:r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&lt;</w:t>
      </w:r>
      <w:r w:rsidR="0026085A">
        <w:rPr>
          <w:rFonts w:ascii="Arial" w:hAnsi="Arial"/>
          <w:color w:val="0000FF"/>
          <w:sz w:val="34"/>
          <w:szCs w:val="30"/>
          <w:lang w:val="en-US"/>
        </w:rPr>
        <w:t>1.0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&gt;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DC363E" w:rsidRDefault="00A758E0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1612538 – Bùi Phạm Đăng Quang</w:t>
      </w:r>
    </w:p>
    <w:p w:rsidR="00A758E0" w:rsidRDefault="00A758E0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</w:p>
    <w:p w:rsidR="00A758E0" w:rsidRPr="003548A8" w:rsidRDefault="00A758E0" w:rsidP="003548A8">
      <w:pPr>
        <w:jc w:val="center"/>
        <w:rPr>
          <w:sz w:val="30"/>
          <w:szCs w:val="30"/>
          <w:lang w:val="en-US"/>
        </w:rPr>
        <w:sectPr w:rsidR="00A758E0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1712901 – Trần Chí Vĩ</w:t>
      </w: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5443F0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</w:t>
            </w:r>
            <w:r w:rsidR="005443F0">
              <w:rPr>
                <w:rFonts w:eastAsia="SimSun"/>
                <w:color w:val="0000FF"/>
                <w:lang w:val="en-US"/>
              </w:rPr>
              <w:t>25/8/2020</w:t>
            </w:r>
            <w:r>
              <w:rPr>
                <w:rFonts w:eastAsia="SimSun"/>
                <w:color w:val="0000FF"/>
                <w:lang w:val="en-US"/>
              </w:rPr>
              <w:t>&gt;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</w:t>
            </w:r>
            <w:r w:rsidR="005443F0">
              <w:rPr>
                <w:rFonts w:eastAsia="SimSun"/>
                <w:color w:val="0000FF"/>
                <w:lang w:val="en-US"/>
              </w:rPr>
              <w:t>1.0</w:t>
            </w:r>
            <w:r>
              <w:rPr>
                <w:rFonts w:eastAsia="SimSun"/>
                <w:color w:val="0000FF"/>
                <w:lang w:val="en-US"/>
              </w:rPr>
              <w:t>&gt;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7628A" w:rsidRDefault="00361AFF" w:rsidP="00361AFF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Viết các hạng mục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5443F0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1612538</w:t>
            </w: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bookmarkStart w:id="0" w:name="_GoBack"/>
      <w:bookmarkEnd w:id="0"/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767CB6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1606" w:history="1">
        <w:r w:rsidR="00767CB6" w:rsidRPr="00C21C41">
          <w:rPr>
            <w:rStyle w:val="Hyperlink"/>
            <w:noProof/>
          </w:rPr>
          <w:t>1.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Danh sách các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_Toc369451606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767CB6" w:rsidRDefault="00A019B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7" w:history="1">
        <w:r w:rsidR="00767CB6" w:rsidRPr="00C21C41">
          <w:rPr>
            <w:rStyle w:val="Hyperlink"/>
            <w:noProof/>
          </w:rPr>
          <w:t>2.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Mô tả chi tiết mỗi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_Toc369451607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767CB6" w:rsidRPr="006C5D05" w:rsidRDefault="00767CB6" w:rsidP="006C5D05">
      <w:pPr>
        <w:pStyle w:val="Heading1"/>
        <w:spacing w:line="360" w:lineRule="auto"/>
        <w:jc w:val="both"/>
      </w:pPr>
      <w:bookmarkStart w:id="1" w:name="_Toc176926925"/>
      <w:bookmarkStart w:id="2" w:name="_Toc369451606"/>
      <w:r>
        <w:lastRenderedPageBreak/>
        <w:t>Danh sách các màn hình</w:t>
      </w:r>
      <w:bookmarkEnd w:id="1"/>
      <w:bookmarkEnd w:id="2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1363"/>
        <w:gridCol w:w="2957"/>
        <w:gridCol w:w="5321"/>
      </w:tblGrid>
      <w:tr w:rsidR="00767CB6" w:rsidTr="00B8073F">
        <w:tc>
          <w:tcPr>
            <w:tcW w:w="1363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STT</w:t>
            </w:r>
          </w:p>
        </w:tc>
        <w:tc>
          <w:tcPr>
            <w:tcW w:w="2957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5321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24299B" w:rsidTr="00B8073F">
        <w:tc>
          <w:tcPr>
            <w:tcW w:w="1363" w:type="dxa"/>
          </w:tcPr>
          <w:p w:rsidR="0024299B" w:rsidRDefault="0024299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57" w:type="dxa"/>
          </w:tcPr>
          <w:p w:rsidR="0024299B" w:rsidRPr="001E7710" w:rsidRDefault="00C40C1B" w:rsidP="001E7710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</w:t>
            </w:r>
            <w:r w:rsidR="001E7710">
              <w:rPr>
                <w:lang w:val="en-US"/>
              </w:rPr>
              <w:t>ăng nhập</w:t>
            </w:r>
          </w:p>
        </w:tc>
        <w:tc>
          <w:tcPr>
            <w:tcW w:w="5321" w:type="dxa"/>
          </w:tcPr>
          <w:p w:rsidR="0024299B" w:rsidRPr="00C40C1B" w:rsidRDefault="00C40C1B" w:rsidP="00C40C1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Người dùng đăng nhập tài khoản ở màn hình này</w:t>
            </w:r>
            <w:r w:rsidR="00A9012E">
              <w:rPr>
                <w:lang w:val="en-US"/>
              </w:rPr>
              <w:t xml:space="preserve"> để truy cập ứng dụng</w:t>
            </w:r>
          </w:p>
        </w:tc>
      </w:tr>
      <w:tr w:rsidR="0024299B" w:rsidTr="00B8073F">
        <w:tc>
          <w:tcPr>
            <w:tcW w:w="1363" w:type="dxa"/>
          </w:tcPr>
          <w:p w:rsidR="0024299B" w:rsidRDefault="0024299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57" w:type="dxa"/>
          </w:tcPr>
          <w:p w:rsidR="0024299B" w:rsidRPr="004377F7" w:rsidRDefault="004377F7" w:rsidP="001E7710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ký</w:t>
            </w:r>
          </w:p>
        </w:tc>
        <w:tc>
          <w:tcPr>
            <w:tcW w:w="5321" w:type="dxa"/>
          </w:tcPr>
          <w:p w:rsidR="0024299B" w:rsidRPr="00A9012E" w:rsidRDefault="00A9012E" w:rsidP="00A9012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Người dùng đăng ký tài khoản ở màn hình này</w:t>
            </w:r>
          </w:p>
        </w:tc>
      </w:tr>
      <w:tr w:rsidR="0024299B" w:rsidTr="00B8073F">
        <w:tc>
          <w:tcPr>
            <w:tcW w:w="1363" w:type="dxa"/>
          </w:tcPr>
          <w:p w:rsidR="0024299B" w:rsidRDefault="0024299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57" w:type="dxa"/>
          </w:tcPr>
          <w:p w:rsidR="0024299B" w:rsidRPr="00AF5C00" w:rsidRDefault="00AF5C00" w:rsidP="001E7710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Home</w:t>
            </w:r>
          </w:p>
        </w:tc>
        <w:tc>
          <w:tcPr>
            <w:tcW w:w="5321" w:type="dxa"/>
          </w:tcPr>
          <w:p w:rsidR="0024299B" w:rsidRPr="00987E7C" w:rsidRDefault="00987E7C" w:rsidP="00987E7C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chính của ứng dụng</w:t>
            </w:r>
          </w:p>
        </w:tc>
      </w:tr>
      <w:tr w:rsidR="0024299B" w:rsidTr="00B8073F">
        <w:tc>
          <w:tcPr>
            <w:tcW w:w="1363" w:type="dxa"/>
          </w:tcPr>
          <w:p w:rsidR="0024299B" w:rsidRDefault="0024299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57" w:type="dxa"/>
          </w:tcPr>
          <w:p w:rsidR="0024299B" w:rsidRPr="00E612C3" w:rsidRDefault="00E612C3" w:rsidP="001E7710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Thể loại</w:t>
            </w:r>
          </w:p>
        </w:tc>
        <w:tc>
          <w:tcPr>
            <w:tcW w:w="5321" w:type="dxa"/>
          </w:tcPr>
          <w:p w:rsidR="0024299B" w:rsidRPr="00E612C3" w:rsidRDefault="00E10B85" w:rsidP="00E612C3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Giao diện n</w:t>
            </w:r>
            <w:r w:rsidR="00E612C3">
              <w:rPr>
                <w:lang w:val="en-US"/>
              </w:rPr>
              <w:t>gười dùng xem, sửa, xoá thể loại sách</w:t>
            </w:r>
          </w:p>
        </w:tc>
      </w:tr>
      <w:tr w:rsidR="0024299B" w:rsidTr="00B8073F">
        <w:tc>
          <w:tcPr>
            <w:tcW w:w="1363" w:type="dxa"/>
          </w:tcPr>
          <w:p w:rsidR="0024299B" w:rsidRDefault="0024299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57" w:type="dxa"/>
          </w:tcPr>
          <w:p w:rsidR="0024299B" w:rsidRPr="00E612C3" w:rsidRDefault="00E612C3" w:rsidP="001E7710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Bán </w:t>
            </w:r>
            <w:r w:rsidR="00F50E12">
              <w:rPr>
                <w:lang w:val="en-US"/>
              </w:rPr>
              <w:t>s</w:t>
            </w:r>
            <w:r>
              <w:rPr>
                <w:lang w:val="en-US"/>
              </w:rPr>
              <w:t>ách</w:t>
            </w:r>
          </w:p>
        </w:tc>
        <w:tc>
          <w:tcPr>
            <w:tcW w:w="5321" w:type="dxa"/>
          </w:tcPr>
          <w:p w:rsidR="0024299B" w:rsidRPr="00E612C3" w:rsidRDefault="00E10B85" w:rsidP="00E10B8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Giao diện </w:t>
            </w:r>
            <w:r w:rsidR="00E612C3">
              <w:rPr>
                <w:lang w:val="en-US"/>
              </w:rPr>
              <w:t xml:space="preserve">gười dùng </w:t>
            </w:r>
            <w:r>
              <w:rPr>
                <w:lang w:val="en-US"/>
              </w:rPr>
              <w:t xml:space="preserve">lập </w:t>
            </w:r>
            <w:r w:rsidR="00E612C3">
              <w:rPr>
                <w:lang w:val="en-US"/>
              </w:rPr>
              <w:t>hoá đơn bán sách</w:t>
            </w:r>
          </w:p>
        </w:tc>
      </w:tr>
      <w:tr w:rsidR="0024299B" w:rsidTr="00B8073F">
        <w:tc>
          <w:tcPr>
            <w:tcW w:w="1363" w:type="dxa"/>
          </w:tcPr>
          <w:p w:rsidR="0024299B" w:rsidRDefault="0024299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57" w:type="dxa"/>
          </w:tcPr>
          <w:p w:rsidR="0024299B" w:rsidRPr="00E10B85" w:rsidRDefault="00E10B85" w:rsidP="001E7710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Thu </w:t>
            </w:r>
            <w:r w:rsidR="00F50E12">
              <w:rPr>
                <w:lang w:val="en-US"/>
              </w:rPr>
              <w:t>t</w:t>
            </w:r>
            <w:r>
              <w:rPr>
                <w:lang w:val="en-US"/>
              </w:rPr>
              <w:t>iền</w:t>
            </w:r>
          </w:p>
        </w:tc>
        <w:tc>
          <w:tcPr>
            <w:tcW w:w="5321" w:type="dxa"/>
          </w:tcPr>
          <w:p w:rsidR="0024299B" w:rsidRPr="00E10B85" w:rsidRDefault="00E10B85" w:rsidP="00E10B8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Giao diện người dùng lập phiếu thu tiền</w:t>
            </w:r>
          </w:p>
        </w:tc>
      </w:tr>
      <w:tr w:rsidR="0024299B" w:rsidTr="00B8073F">
        <w:tc>
          <w:tcPr>
            <w:tcW w:w="1363" w:type="dxa"/>
          </w:tcPr>
          <w:p w:rsidR="0024299B" w:rsidRDefault="0024299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57" w:type="dxa"/>
          </w:tcPr>
          <w:p w:rsidR="0024299B" w:rsidRPr="00E10B85" w:rsidRDefault="00E10B85" w:rsidP="001E7710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Nhập sách</w:t>
            </w:r>
          </w:p>
        </w:tc>
        <w:tc>
          <w:tcPr>
            <w:tcW w:w="5321" w:type="dxa"/>
          </w:tcPr>
          <w:p w:rsidR="0024299B" w:rsidRPr="00E10B85" w:rsidRDefault="00E10B85" w:rsidP="00E10B85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Giao diện người dùng lập phiếu nhập sách</w:t>
            </w:r>
          </w:p>
        </w:tc>
      </w:tr>
      <w:tr w:rsidR="0024299B" w:rsidTr="00B8073F">
        <w:tc>
          <w:tcPr>
            <w:tcW w:w="1363" w:type="dxa"/>
          </w:tcPr>
          <w:p w:rsidR="0024299B" w:rsidRDefault="0024299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57" w:type="dxa"/>
          </w:tcPr>
          <w:p w:rsidR="0024299B" w:rsidRPr="00F50E12" w:rsidRDefault="00B8073F" w:rsidP="001E7710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Thêm sách mới</w:t>
            </w:r>
          </w:p>
        </w:tc>
        <w:tc>
          <w:tcPr>
            <w:tcW w:w="5321" w:type="dxa"/>
          </w:tcPr>
          <w:p w:rsidR="0024299B" w:rsidRPr="005D4AE2" w:rsidRDefault="00B8073F" w:rsidP="005D4AE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Giao diện người dùng thêm sách mới vào dữ liệu</w:t>
            </w:r>
          </w:p>
        </w:tc>
      </w:tr>
      <w:tr w:rsidR="00B8073F" w:rsidTr="00B8073F">
        <w:tc>
          <w:tcPr>
            <w:tcW w:w="1363" w:type="dxa"/>
          </w:tcPr>
          <w:p w:rsidR="00B8073F" w:rsidRDefault="00B8073F" w:rsidP="00B8073F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957" w:type="dxa"/>
          </w:tcPr>
          <w:p w:rsidR="00B8073F" w:rsidRPr="00F50E12" w:rsidRDefault="00B8073F" w:rsidP="00B8073F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Xem chi tiết sách</w:t>
            </w:r>
          </w:p>
        </w:tc>
        <w:tc>
          <w:tcPr>
            <w:tcW w:w="5321" w:type="dxa"/>
          </w:tcPr>
          <w:p w:rsidR="00B8073F" w:rsidRPr="005D4AE2" w:rsidRDefault="00B8073F" w:rsidP="00B8073F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Giao diện người dùng xem thông tin chi tiết 1 sách</w:t>
            </w:r>
          </w:p>
        </w:tc>
      </w:tr>
      <w:tr w:rsidR="00914D38" w:rsidTr="00B8073F">
        <w:tc>
          <w:tcPr>
            <w:tcW w:w="1363" w:type="dxa"/>
          </w:tcPr>
          <w:p w:rsidR="00914D38" w:rsidRDefault="00914D38" w:rsidP="00914D3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41FB8">
              <w:rPr>
                <w:lang w:val="en-US"/>
              </w:rPr>
              <w:t>0</w:t>
            </w:r>
          </w:p>
        </w:tc>
        <w:tc>
          <w:tcPr>
            <w:tcW w:w="2957" w:type="dxa"/>
          </w:tcPr>
          <w:p w:rsidR="00914D38" w:rsidRDefault="00914D38" w:rsidP="00914D38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Báo cáo tồn sách</w:t>
            </w:r>
          </w:p>
        </w:tc>
        <w:tc>
          <w:tcPr>
            <w:tcW w:w="5321" w:type="dxa"/>
          </w:tcPr>
          <w:p w:rsidR="00914D38" w:rsidRPr="00E12969" w:rsidRDefault="00914D38" w:rsidP="00914D38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Giao diện người dùng xem báo cáo sách tồn tháng</w:t>
            </w:r>
          </w:p>
        </w:tc>
      </w:tr>
      <w:tr w:rsidR="008F6F84" w:rsidTr="00B8073F">
        <w:tc>
          <w:tcPr>
            <w:tcW w:w="1363" w:type="dxa"/>
          </w:tcPr>
          <w:p w:rsidR="008F6F84" w:rsidRDefault="008F6F84" w:rsidP="008F6F8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41FB8">
              <w:rPr>
                <w:lang w:val="en-US"/>
              </w:rPr>
              <w:t>1</w:t>
            </w:r>
          </w:p>
        </w:tc>
        <w:tc>
          <w:tcPr>
            <w:tcW w:w="2957" w:type="dxa"/>
          </w:tcPr>
          <w:p w:rsidR="008F6F84" w:rsidRDefault="008F6F84" w:rsidP="008F6F84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Danh sách khách hàng</w:t>
            </w:r>
          </w:p>
        </w:tc>
        <w:tc>
          <w:tcPr>
            <w:tcW w:w="5321" w:type="dxa"/>
          </w:tcPr>
          <w:p w:rsidR="008F6F84" w:rsidRPr="00E12969" w:rsidRDefault="008F6F84" w:rsidP="00BE29E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Giao diện người dùng xem </w:t>
            </w:r>
            <w:r w:rsidR="00FE0EE8">
              <w:rPr>
                <w:lang w:val="en-US"/>
              </w:rPr>
              <w:t>thông tin khách hàng</w:t>
            </w:r>
          </w:p>
        </w:tc>
      </w:tr>
    </w:tbl>
    <w:p w:rsidR="00767CB6" w:rsidRDefault="00767CB6" w:rsidP="00767CB6">
      <w:pPr>
        <w:pStyle w:val="Heading1"/>
        <w:spacing w:line="360" w:lineRule="auto"/>
        <w:jc w:val="both"/>
      </w:pPr>
      <w:bookmarkStart w:id="3" w:name="_Toc176926926"/>
      <w:bookmarkStart w:id="4" w:name="_Toc369451607"/>
      <w:r>
        <w:t>Mô tả chi tiết mỗi màn hình</w:t>
      </w:r>
      <w:bookmarkEnd w:id="3"/>
      <w:bookmarkEnd w:id="4"/>
    </w:p>
    <w:p w:rsidR="00767CB6" w:rsidRPr="00EC25E6" w:rsidRDefault="00767CB6" w:rsidP="00767CB6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bookmarkStart w:id="5" w:name="_Toc176926927"/>
      <w:bookmarkStart w:id="6" w:name="_Toc369451608"/>
      <w:r w:rsidRPr="00EC25E6">
        <w:rPr>
          <w:rFonts w:cs="Arial"/>
          <w:color w:val="000000" w:themeColor="text1"/>
          <w:sz w:val="24"/>
          <w:szCs w:val="24"/>
          <w:lang w:val="en-US"/>
        </w:rPr>
        <w:t>Màn hình</w:t>
      </w:r>
      <w:bookmarkEnd w:id="5"/>
      <w:bookmarkEnd w:id="6"/>
      <w:r w:rsidR="00EA3F80" w:rsidRPr="00EC25E6">
        <w:rPr>
          <w:rFonts w:cs="Arial"/>
          <w:color w:val="000000" w:themeColor="text1"/>
          <w:sz w:val="24"/>
          <w:szCs w:val="24"/>
          <w:lang w:val="en-US"/>
        </w:rPr>
        <w:t xml:space="preserve"> đăng nhập</w:t>
      </w:r>
    </w:p>
    <w:p w:rsidR="00767CB6" w:rsidRPr="00EC25E6" w:rsidRDefault="009C319C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noProof/>
          <w:color w:val="000000" w:themeColor="text1"/>
          <w:szCs w:val="24"/>
          <w:lang w:val="en-US"/>
        </w:rPr>
        <w:drawing>
          <wp:inline distT="0" distB="0" distL="0" distR="0" wp14:anchorId="25F95102" wp14:editId="68A578BD">
            <wp:extent cx="5720080" cy="3296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19C" w:rsidRPr="00EC25E6" w:rsidRDefault="000B044D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</w:t>
      </w:r>
      <w:r w:rsidR="00E24620" w:rsidRPr="00EC25E6">
        <w:rPr>
          <w:rFonts w:ascii="Arial" w:hAnsi="Arial" w:cs="Arial"/>
          <w:color w:val="000000" w:themeColor="text1"/>
          <w:szCs w:val="24"/>
          <w:lang w:val="en-US"/>
        </w:rPr>
        <w:t>Username: nhập tên tài khoản</w:t>
      </w:r>
      <w:r w:rsidR="000F0253" w:rsidRPr="00EC25E6">
        <w:rPr>
          <w:rFonts w:ascii="Arial" w:hAnsi="Arial" w:cs="Arial"/>
          <w:color w:val="000000" w:themeColor="text1"/>
          <w:szCs w:val="24"/>
          <w:lang w:val="en-US"/>
        </w:rPr>
        <w:t>.</w:t>
      </w:r>
    </w:p>
    <w:p w:rsidR="00E24620" w:rsidRPr="00EC25E6" w:rsidRDefault="00E24620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Password: nhập mật khẩu ứng với tài khoản</w:t>
      </w:r>
      <w:r w:rsidR="000F0253" w:rsidRPr="00EC25E6">
        <w:rPr>
          <w:rFonts w:ascii="Arial" w:hAnsi="Arial" w:cs="Arial"/>
          <w:color w:val="000000" w:themeColor="text1"/>
          <w:szCs w:val="24"/>
          <w:lang w:val="en-US"/>
        </w:rPr>
        <w:t>.</w:t>
      </w:r>
    </w:p>
    <w:p w:rsidR="00E24620" w:rsidRPr="00EC25E6" w:rsidRDefault="00E24620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Sign In: Nút đăng nhập hệ thống.</w:t>
      </w:r>
    </w:p>
    <w:p w:rsidR="00E24620" w:rsidRPr="00EC25E6" w:rsidRDefault="00D40A26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Forgot Username/Password?: Dùng để tìm lại tên đăng nhập hoặc mật khẩu.</w:t>
      </w:r>
    </w:p>
    <w:p w:rsidR="00D40A26" w:rsidRPr="00EC25E6" w:rsidRDefault="00D40A26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Sign up: Chuyển tới trang đăng ký</w:t>
      </w:r>
    </w:p>
    <w:p w:rsidR="00600457" w:rsidRPr="00EC25E6" w:rsidRDefault="00767CB6" w:rsidP="0053061E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bookmarkStart w:id="7" w:name="_Toc176926928"/>
      <w:bookmarkStart w:id="8" w:name="_Toc369451609"/>
      <w:r w:rsidRPr="00EC25E6">
        <w:rPr>
          <w:rFonts w:cs="Arial"/>
          <w:color w:val="000000" w:themeColor="text1"/>
          <w:sz w:val="24"/>
          <w:szCs w:val="24"/>
          <w:lang w:val="en-US"/>
        </w:rPr>
        <w:lastRenderedPageBreak/>
        <w:t xml:space="preserve">Màn hình </w:t>
      </w:r>
      <w:bookmarkEnd w:id="7"/>
      <w:bookmarkEnd w:id="8"/>
      <w:r w:rsidR="0053061E" w:rsidRPr="00EC25E6">
        <w:rPr>
          <w:rFonts w:cs="Arial"/>
          <w:color w:val="000000" w:themeColor="text1"/>
          <w:sz w:val="24"/>
          <w:szCs w:val="24"/>
          <w:lang w:val="en-US"/>
        </w:rPr>
        <w:t>đăng ký</w:t>
      </w:r>
    </w:p>
    <w:p w:rsidR="0053061E" w:rsidRPr="00EC25E6" w:rsidRDefault="0053061E" w:rsidP="0053061E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noProof/>
          <w:color w:val="000000" w:themeColor="text1"/>
          <w:szCs w:val="24"/>
          <w:lang w:val="en-US"/>
        </w:rPr>
        <w:drawing>
          <wp:inline distT="0" distB="0" distL="0" distR="0" wp14:anchorId="2F15E1A6" wp14:editId="757E61DC">
            <wp:extent cx="5732145" cy="3193622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48"/>
                    <a:stretch/>
                  </pic:blipFill>
                  <pic:spPr bwMode="auto">
                    <a:xfrm>
                      <a:off x="0" y="0"/>
                      <a:ext cx="5732145" cy="319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457" w:rsidRPr="00EC25E6" w:rsidRDefault="00600457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Username: nhập tên tài khoản đăng ký.</w:t>
      </w:r>
    </w:p>
    <w:p w:rsidR="00600457" w:rsidRPr="00EC25E6" w:rsidRDefault="00600457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Password: nhập mật khẩu ứng với tài khoản đăng ký.</w:t>
      </w:r>
    </w:p>
    <w:p w:rsidR="00600457" w:rsidRPr="00EC25E6" w:rsidRDefault="00600457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Email: nhập email.</w:t>
      </w:r>
    </w:p>
    <w:p w:rsidR="00600457" w:rsidRPr="00EC25E6" w:rsidRDefault="00600457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Sign up: Chấp nhận đăng ký.</w:t>
      </w:r>
    </w:p>
    <w:p w:rsidR="00600457" w:rsidRPr="00EC25E6" w:rsidRDefault="00600457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Log in: quay về trang log in</w:t>
      </w:r>
    </w:p>
    <w:p w:rsidR="003C2F0F" w:rsidRPr="00EC25E6" w:rsidRDefault="003C2F0F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</w:p>
    <w:p w:rsidR="00600457" w:rsidRPr="00EC25E6" w:rsidRDefault="00600457" w:rsidP="00600457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color w:val="000000" w:themeColor="text1"/>
          <w:sz w:val="24"/>
          <w:szCs w:val="24"/>
          <w:lang w:val="en-US"/>
        </w:rPr>
        <w:t>Màn hình Home</w:t>
      </w:r>
    </w:p>
    <w:p w:rsidR="00600457" w:rsidRPr="00EC25E6" w:rsidRDefault="00600457" w:rsidP="00600457">
      <w:pPr>
        <w:spacing w:line="360" w:lineRule="auto"/>
        <w:rPr>
          <w:rFonts w:ascii="Arial" w:hAnsi="Arial" w:cs="Arial"/>
          <w:noProof/>
          <w:color w:val="000000" w:themeColor="text1"/>
          <w:szCs w:val="24"/>
          <w:lang w:val="en-US"/>
        </w:rPr>
      </w:pPr>
    </w:p>
    <w:p w:rsidR="00600457" w:rsidRPr="00EC25E6" w:rsidRDefault="00600457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noProof/>
          <w:color w:val="000000" w:themeColor="text1"/>
          <w:szCs w:val="24"/>
          <w:lang w:val="en-US"/>
        </w:rPr>
        <w:lastRenderedPageBreak/>
        <w:drawing>
          <wp:inline distT="0" distB="0" distL="0" distR="0" wp14:anchorId="0C7D3CD8" wp14:editId="3B93F120">
            <wp:extent cx="5732145" cy="3193621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48"/>
                    <a:stretch/>
                  </pic:blipFill>
                  <pic:spPr bwMode="auto">
                    <a:xfrm>
                      <a:off x="0" y="0"/>
                      <a:ext cx="5732145" cy="319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457" w:rsidRPr="00EC25E6" w:rsidRDefault="00600457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Thanh công cụ search: tìm kiếm sách.</w:t>
      </w:r>
    </w:p>
    <w:p w:rsidR="00600457" w:rsidRPr="00EC25E6" w:rsidRDefault="00600457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</w:t>
      </w:r>
      <w:r w:rsidR="00A25335" w:rsidRPr="00EC25E6">
        <w:rPr>
          <w:rFonts w:ascii="Arial" w:hAnsi="Arial" w:cs="Arial"/>
          <w:color w:val="000000" w:themeColor="text1"/>
          <w:szCs w:val="24"/>
          <w:lang w:val="en-US"/>
        </w:rPr>
        <w:t xml:space="preserve">Menu bên trái: </w:t>
      </w:r>
    </w:p>
    <w:p w:rsidR="00A25335" w:rsidRPr="00EC25E6" w:rsidRDefault="00A25335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+ Home: trang chủ</w:t>
      </w:r>
    </w:p>
    <w:p w:rsidR="00A25335" w:rsidRPr="00EC25E6" w:rsidRDefault="00A25335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+ Quản lý: tuỳ chọn ứng dụng</w:t>
      </w:r>
    </w:p>
    <w:p w:rsidR="00A25335" w:rsidRPr="00EC25E6" w:rsidRDefault="00A25335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+ Thống kê: báo cáo tháng</w:t>
      </w:r>
    </w:p>
    <w:p w:rsidR="00A25335" w:rsidRPr="00EC25E6" w:rsidRDefault="00A25335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+ About: thông tin phần mềm</w:t>
      </w:r>
    </w:p>
    <w:p w:rsidR="00A25335" w:rsidRPr="00EC25E6" w:rsidRDefault="00A25335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Giao diện sách:</w:t>
      </w:r>
    </w:p>
    <w:p w:rsidR="00A25335" w:rsidRPr="00EC25E6" w:rsidRDefault="00A25335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+ Bấm vào hình ảnh: xem thông tin chi tiết của sách.</w:t>
      </w:r>
    </w:p>
    <w:p w:rsidR="00A25335" w:rsidRPr="00EC25E6" w:rsidRDefault="00A25335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+ Bấm vào “Bán”: Sách sẽ được lưu vào danh sách bán.</w:t>
      </w:r>
      <w:r w:rsidR="00147BA8" w:rsidRPr="00EC25E6">
        <w:rPr>
          <w:rFonts w:ascii="Arial" w:hAnsi="Arial" w:cs="Arial"/>
          <w:color w:val="000000" w:themeColor="text1"/>
          <w:szCs w:val="24"/>
          <w:lang w:val="en-US"/>
        </w:rPr>
        <w:t xml:space="preserve"> (mục 2.5)</w:t>
      </w:r>
    </w:p>
    <w:p w:rsidR="00A25335" w:rsidRPr="00EC25E6" w:rsidRDefault="00A25335" w:rsidP="00600457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+ Bấm vào “Nhập”: Sác</w:t>
      </w:r>
      <w:r w:rsidR="007000FA" w:rsidRPr="00EC25E6">
        <w:rPr>
          <w:rFonts w:ascii="Arial" w:hAnsi="Arial" w:cs="Arial"/>
          <w:color w:val="000000" w:themeColor="text1"/>
          <w:szCs w:val="24"/>
          <w:lang w:val="en-US"/>
        </w:rPr>
        <w:t>h sẽ được lưu vào danh sách nhậ</w:t>
      </w:r>
      <w:r w:rsidR="008B4C40" w:rsidRPr="00EC25E6">
        <w:rPr>
          <w:rFonts w:ascii="Arial" w:hAnsi="Arial" w:cs="Arial"/>
          <w:color w:val="000000" w:themeColor="text1"/>
          <w:szCs w:val="24"/>
          <w:lang w:val="en-US"/>
        </w:rPr>
        <w:t>p</w:t>
      </w:r>
      <w:r w:rsidR="00147BA8" w:rsidRPr="00EC25E6">
        <w:rPr>
          <w:rFonts w:ascii="Arial" w:hAnsi="Arial" w:cs="Arial"/>
          <w:color w:val="000000" w:themeColor="text1"/>
          <w:szCs w:val="24"/>
          <w:lang w:val="en-US"/>
        </w:rPr>
        <w:t>. (mục 2.7)</w:t>
      </w:r>
    </w:p>
    <w:p w:rsidR="008B4C40" w:rsidRPr="00EC25E6" w:rsidRDefault="008B4C40" w:rsidP="008B4C40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color w:val="000000" w:themeColor="text1"/>
          <w:sz w:val="24"/>
          <w:szCs w:val="24"/>
          <w:lang w:val="en-US"/>
        </w:rPr>
        <w:t>Màn hình thể loại</w:t>
      </w:r>
    </w:p>
    <w:p w:rsidR="008B4C40" w:rsidRPr="00EC25E6" w:rsidRDefault="008B4C40" w:rsidP="008B4C40">
      <w:pPr>
        <w:spacing w:line="360" w:lineRule="auto"/>
        <w:rPr>
          <w:rFonts w:ascii="Arial" w:hAnsi="Arial" w:cs="Arial"/>
          <w:noProof/>
          <w:color w:val="000000" w:themeColor="text1"/>
          <w:szCs w:val="24"/>
          <w:lang w:val="en-US"/>
        </w:rPr>
      </w:pPr>
    </w:p>
    <w:p w:rsidR="008B4C40" w:rsidRPr="00EC25E6" w:rsidRDefault="008B4C40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noProof/>
          <w:color w:val="000000" w:themeColor="text1"/>
          <w:szCs w:val="24"/>
          <w:lang w:val="en-US"/>
        </w:rPr>
        <w:lastRenderedPageBreak/>
        <w:drawing>
          <wp:inline distT="0" distB="0" distL="0" distR="0" wp14:anchorId="35963D7B" wp14:editId="5FC15DE4">
            <wp:extent cx="5732145" cy="3204254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30"/>
                    <a:stretch/>
                  </pic:blipFill>
                  <pic:spPr bwMode="auto">
                    <a:xfrm>
                      <a:off x="0" y="0"/>
                      <a:ext cx="5732145" cy="320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C40" w:rsidRPr="00EC25E6" w:rsidRDefault="008B4C40" w:rsidP="008B4C40">
      <w:pPr>
        <w:spacing w:line="360" w:lineRule="auto"/>
        <w:ind w:firstLine="720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Xem tất cả thể loại sách được lưu</w:t>
      </w:r>
    </w:p>
    <w:p w:rsidR="00147BA8" w:rsidRPr="00EC25E6" w:rsidRDefault="008B4C40" w:rsidP="008B4C40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color w:val="000000" w:themeColor="text1"/>
          <w:sz w:val="24"/>
          <w:szCs w:val="24"/>
          <w:lang w:val="en-US"/>
        </w:rPr>
        <w:t>Màn hình bán sách</w:t>
      </w:r>
    </w:p>
    <w:p w:rsidR="008B4C40" w:rsidRPr="00EC25E6" w:rsidRDefault="00147BA8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noProof/>
          <w:color w:val="000000" w:themeColor="text1"/>
          <w:szCs w:val="24"/>
          <w:lang w:val="en-US"/>
        </w:rPr>
        <w:drawing>
          <wp:inline distT="0" distB="0" distL="0" distR="0" wp14:anchorId="183BD53D" wp14:editId="4A703DBB">
            <wp:extent cx="5732145" cy="320425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30"/>
                    <a:stretch/>
                  </pic:blipFill>
                  <pic:spPr bwMode="auto">
                    <a:xfrm>
                      <a:off x="0" y="0"/>
                      <a:ext cx="5732145" cy="320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DE2" w:rsidRPr="00EC25E6" w:rsidRDefault="00985DE2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Họ tên khách hàng: </w:t>
      </w:r>
      <w:r w:rsidR="00147BA8" w:rsidRPr="00EC25E6">
        <w:rPr>
          <w:rFonts w:ascii="Arial" w:hAnsi="Arial" w:cs="Arial"/>
          <w:color w:val="000000" w:themeColor="text1"/>
          <w:szCs w:val="24"/>
          <w:lang w:val="en-US"/>
        </w:rPr>
        <w:t>nhập họ tên khách hàng mua sách</w:t>
      </w:r>
    </w:p>
    <w:p w:rsidR="00147BA8" w:rsidRPr="00EC25E6" w:rsidRDefault="00147BA8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Email:</w:t>
      </w:r>
      <w:r w:rsidR="00F653B6" w:rsidRPr="00EC25E6">
        <w:rPr>
          <w:rFonts w:ascii="Arial" w:hAnsi="Arial" w:cs="Arial"/>
          <w:color w:val="000000" w:themeColor="text1"/>
          <w:szCs w:val="24"/>
          <w:lang w:val="en-US"/>
        </w:rPr>
        <w:t xml:space="preserve"> nhập</w:t>
      </w: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 email khách hàng</w:t>
      </w:r>
    </w:p>
    <w:p w:rsidR="00E420EE" w:rsidRPr="00EC25E6" w:rsidRDefault="00E420EE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Số lượng bán: nhập số lượng sách bán</w:t>
      </w:r>
    </w:p>
    <w:p w:rsidR="00C56F57" w:rsidRPr="00EC25E6" w:rsidRDefault="00C56F57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Action: dùng để xoá sách khỏi danh sách</w:t>
      </w:r>
      <w:r w:rsidR="006E427B" w:rsidRPr="00EC25E6">
        <w:rPr>
          <w:rFonts w:ascii="Arial" w:hAnsi="Arial" w:cs="Arial"/>
          <w:color w:val="000000" w:themeColor="text1"/>
          <w:szCs w:val="24"/>
          <w:lang w:val="en-US"/>
        </w:rPr>
        <w:t xml:space="preserve"> bán.</w:t>
      </w:r>
    </w:p>
    <w:p w:rsidR="002A4E30" w:rsidRPr="00EC25E6" w:rsidRDefault="002A4E30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Xác nhận: xác nhận danh sách bán và số lượng bán của sách, chuyển tới màn </w:t>
      </w:r>
      <w:r w:rsidRPr="00EC25E6">
        <w:rPr>
          <w:rFonts w:ascii="Arial" w:hAnsi="Arial" w:cs="Arial"/>
          <w:color w:val="000000" w:themeColor="text1"/>
          <w:szCs w:val="24"/>
          <w:lang w:val="en-US"/>
        </w:rPr>
        <w:lastRenderedPageBreak/>
        <w:t>hình thu tiền</w:t>
      </w:r>
      <w:r w:rsidR="00C16A49" w:rsidRPr="00EC25E6">
        <w:rPr>
          <w:rFonts w:ascii="Arial" w:hAnsi="Arial" w:cs="Arial"/>
          <w:color w:val="000000" w:themeColor="text1"/>
          <w:szCs w:val="24"/>
          <w:lang w:val="en-US"/>
        </w:rPr>
        <w:t>.</w:t>
      </w:r>
    </w:p>
    <w:p w:rsidR="00147BA8" w:rsidRPr="00EC25E6" w:rsidRDefault="00147BA8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</w:p>
    <w:p w:rsidR="008B4C40" w:rsidRPr="00EC25E6" w:rsidRDefault="008B4C40" w:rsidP="008B4C40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color w:val="000000" w:themeColor="text1"/>
          <w:sz w:val="24"/>
          <w:szCs w:val="24"/>
          <w:lang w:val="en-US"/>
        </w:rPr>
        <w:t xml:space="preserve">Màn hình </w:t>
      </w:r>
      <w:r w:rsidR="00710257" w:rsidRPr="00EC25E6">
        <w:rPr>
          <w:rFonts w:cs="Arial"/>
          <w:color w:val="000000" w:themeColor="text1"/>
          <w:sz w:val="24"/>
          <w:szCs w:val="24"/>
          <w:lang w:val="en-US"/>
        </w:rPr>
        <w:t>thu tiền</w:t>
      </w:r>
    </w:p>
    <w:p w:rsidR="00C16A49" w:rsidRPr="00EC25E6" w:rsidRDefault="00C16A49" w:rsidP="008B4C40">
      <w:pPr>
        <w:spacing w:line="360" w:lineRule="auto"/>
        <w:rPr>
          <w:rFonts w:ascii="Arial" w:hAnsi="Arial" w:cs="Arial"/>
          <w:noProof/>
          <w:color w:val="000000" w:themeColor="text1"/>
          <w:szCs w:val="24"/>
          <w:lang w:val="en-US"/>
        </w:rPr>
      </w:pPr>
    </w:p>
    <w:p w:rsidR="008B4C40" w:rsidRPr="00EC25E6" w:rsidRDefault="00C16A49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noProof/>
          <w:color w:val="000000" w:themeColor="text1"/>
          <w:szCs w:val="24"/>
          <w:lang w:val="en-US"/>
        </w:rPr>
        <w:drawing>
          <wp:inline distT="0" distB="0" distL="0" distR="0" wp14:anchorId="4EFD0E18" wp14:editId="5D127C6B">
            <wp:extent cx="5732145" cy="321488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510"/>
                    <a:stretch/>
                  </pic:blipFill>
                  <pic:spPr bwMode="auto">
                    <a:xfrm>
                      <a:off x="0" y="0"/>
                      <a:ext cx="5732145" cy="321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A49" w:rsidRPr="00EC25E6" w:rsidRDefault="00C16A49" w:rsidP="00C16A49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Họ tên khách hàng: nhập họ tên khách hàng mua sách</w:t>
      </w:r>
    </w:p>
    <w:p w:rsidR="00C16A49" w:rsidRPr="00EC25E6" w:rsidRDefault="00C16A49" w:rsidP="00C16A49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Địa chỉ: </w:t>
      </w:r>
      <w:r w:rsidR="00AE3D95" w:rsidRPr="00EC25E6">
        <w:rPr>
          <w:rFonts w:ascii="Arial" w:hAnsi="Arial" w:cs="Arial"/>
          <w:color w:val="000000" w:themeColor="text1"/>
          <w:szCs w:val="24"/>
          <w:lang w:val="en-US"/>
        </w:rPr>
        <w:t xml:space="preserve">nhập </w:t>
      </w:r>
      <w:r w:rsidRPr="00EC25E6">
        <w:rPr>
          <w:rFonts w:ascii="Arial" w:hAnsi="Arial" w:cs="Arial"/>
          <w:color w:val="000000" w:themeColor="text1"/>
          <w:szCs w:val="24"/>
          <w:lang w:val="en-US"/>
        </w:rPr>
        <w:t>địa chỉ khách hàng</w:t>
      </w:r>
    </w:p>
    <w:p w:rsidR="003F7AD8" w:rsidRPr="00EC25E6" w:rsidRDefault="003F7AD8" w:rsidP="00C16A49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Số điện thoại: </w:t>
      </w:r>
      <w:r w:rsidR="00AE3D95" w:rsidRPr="00EC25E6">
        <w:rPr>
          <w:rFonts w:ascii="Arial" w:hAnsi="Arial" w:cs="Arial"/>
          <w:color w:val="000000" w:themeColor="text1"/>
          <w:szCs w:val="24"/>
          <w:lang w:val="en-US"/>
        </w:rPr>
        <w:t xml:space="preserve">nhập </w:t>
      </w:r>
      <w:r w:rsidRPr="00EC25E6">
        <w:rPr>
          <w:rFonts w:ascii="Arial" w:hAnsi="Arial" w:cs="Arial"/>
          <w:color w:val="000000" w:themeColor="text1"/>
          <w:szCs w:val="24"/>
          <w:lang w:val="en-US"/>
        </w:rPr>
        <w:t>số điện thoại khách hàng</w:t>
      </w:r>
    </w:p>
    <w:p w:rsidR="00C16A49" w:rsidRPr="00EC25E6" w:rsidRDefault="00C16A49" w:rsidP="00C16A49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Email: </w:t>
      </w:r>
      <w:r w:rsidR="00F653B6" w:rsidRPr="00EC25E6">
        <w:rPr>
          <w:rFonts w:ascii="Arial" w:hAnsi="Arial" w:cs="Arial"/>
          <w:color w:val="000000" w:themeColor="text1"/>
          <w:szCs w:val="24"/>
          <w:lang w:val="en-US"/>
        </w:rPr>
        <w:t xml:space="preserve">nhập </w:t>
      </w:r>
      <w:r w:rsidRPr="00EC25E6">
        <w:rPr>
          <w:rFonts w:ascii="Arial" w:hAnsi="Arial" w:cs="Arial"/>
          <w:color w:val="000000" w:themeColor="text1"/>
          <w:szCs w:val="24"/>
          <w:lang w:val="en-US"/>
        </w:rPr>
        <w:t>email khách hàng</w:t>
      </w:r>
    </w:p>
    <w:p w:rsidR="00C16A49" w:rsidRPr="00EC25E6" w:rsidRDefault="00C16A49" w:rsidP="00C16A49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</w:t>
      </w:r>
      <w:r w:rsidR="003F7AD8" w:rsidRPr="00EC25E6">
        <w:rPr>
          <w:rFonts w:ascii="Arial" w:hAnsi="Arial" w:cs="Arial"/>
          <w:color w:val="000000" w:themeColor="text1"/>
          <w:szCs w:val="24"/>
          <w:lang w:val="en-US"/>
        </w:rPr>
        <w:t>Ngày Thu: ngày nhận tiền (tự động phát sinh)</w:t>
      </w:r>
    </w:p>
    <w:p w:rsidR="003F7AD8" w:rsidRPr="00EC25E6" w:rsidRDefault="003F7AD8" w:rsidP="00C16A49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Số tiền thu: nhập số tiền nhận từ khách hàng</w:t>
      </w:r>
    </w:p>
    <w:p w:rsidR="00C16A49" w:rsidRPr="00EC25E6" w:rsidRDefault="00C16A49" w:rsidP="00C16A49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</w:p>
    <w:p w:rsidR="008B4C40" w:rsidRPr="00EC25E6" w:rsidRDefault="008B4C40" w:rsidP="008B4C40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color w:val="000000" w:themeColor="text1"/>
          <w:sz w:val="24"/>
          <w:szCs w:val="24"/>
          <w:lang w:val="en-US"/>
        </w:rPr>
        <w:lastRenderedPageBreak/>
        <w:t xml:space="preserve">Màn hình </w:t>
      </w:r>
      <w:r w:rsidR="00710257" w:rsidRPr="00EC25E6">
        <w:rPr>
          <w:rFonts w:cs="Arial"/>
          <w:color w:val="000000" w:themeColor="text1"/>
          <w:sz w:val="24"/>
          <w:szCs w:val="24"/>
          <w:lang w:val="en-US"/>
        </w:rPr>
        <w:t>nhập sách</w:t>
      </w:r>
    </w:p>
    <w:p w:rsidR="008B4C40" w:rsidRPr="00EC25E6" w:rsidRDefault="000C7571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noProof/>
          <w:color w:val="000000" w:themeColor="text1"/>
          <w:szCs w:val="24"/>
          <w:lang w:val="en-US"/>
        </w:rPr>
        <w:drawing>
          <wp:inline distT="0" distB="0" distL="0" distR="0" wp14:anchorId="293BFC93" wp14:editId="7D5555DC">
            <wp:extent cx="5732145" cy="2956044"/>
            <wp:effectExtent l="0" t="0" r="1905" b="0"/>
            <wp:docPr id="28" name="Picture 2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5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571" w:rsidRPr="00EC25E6" w:rsidRDefault="000C7571" w:rsidP="000C7571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Số lượng: nhập số lượng sách nhập vào.</w:t>
      </w:r>
    </w:p>
    <w:p w:rsidR="000C7571" w:rsidRPr="00EC25E6" w:rsidRDefault="000C7571" w:rsidP="000C7571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Action: dùng để xoá sách khỏi danh sách</w:t>
      </w:r>
      <w:r w:rsidR="00BF4803" w:rsidRPr="00EC25E6">
        <w:rPr>
          <w:rFonts w:ascii="Arial" w:hAnsi="Arial" w:cs="Arial"/>
          <w:color w:val="000000" w:themeColor="text1"/>
          <w:szCs w:val="24"/>
          <w:lang w:val="en-US"/>
        </w:rPr>
        <w:t xml:space="preserve"> nhập</w:t>
      </w:r>
      <w:r w:rsidRPr="00EC25E6">
        <w:rPr>
          <w:rFonts w:ascii="Arial" w:hAnsi="Arial" w:cs="Arial"/>
          <w:color w:val="000000" w:themeColor="text1"/>
          <w:szCs w:val="24"/>
          <w:lang w:val="en-US"/>
        </w:rPr>
        <w:t>.</w:t>
      </w:r>
    </w:p>
    <w:p w:rsidR="000C7571" w:rsidRPr="00EC25E6" w:rsidRDefault="000C7571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</w:t>
      </w:r>
      <w:r w:rsidR="005E0E0F" w:rsidRPr="00EC25E6">
        <w:rPr>
          <w:rFonts w:ascii="Arial" w:hAnsi="Arial" w:cs="Arial"/>
          <w:color w:val="000000" w:themeColor="text1"/>
          <w:szCs w:val="24"/>
          <w:lang w:val="en-US"/>
        </w:rPr>
        <w:t>Submit</w:t>
      </w:r>
      <w:r w:rsidRPr="00EC25E6">
        <w:rPr>
          <w:rFonts w:ascii="Arial" w:hAnsi="Arial" w:cs="Arial"/>
          <w:color w:val="000000" w:themeColor="text1"/>
          <w:szCs w:val="24"/>
          <w:lang w:val="en-US"/>
        </w:rPr>
        <w:t>: xác nhận danh sách bán và số lượng</w:t>
      </w:r>
      <w:r w:rsidR="00A933FA" w:rsidRPr="00EC25E6">
        <w:rPr>
          <w:rFonts w:ascii="Arial" w:hAnsi="Arial" w:cs="Arial"/>
          <w:color w:val="000000" w:themeColor="text1"/>
          <w:szCs w:val="24"/>
          <w:lang w:val="en-US"/>
        </w:rPr>
        <w:t xml:space="preserve"> nhập</w:t>
      </w: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 của sách</w:t>
      </w:r>
      <w:r w:rsidR="00BF4803" w:rsidRPr="00EC25E6">
        <w:rPr>
          <w:rFonts w:ascii="Arial" w:hAnsi="Arial" w:cs="Arial"/>
          <w:color w:val="000000" w:themeColor="text1"/>
          <w:szCs w:val="24"/>
          <w:lang w:val="en-US"/>
        </w:rPr>
        <w:t>.</w:t>
      </w:r>
    </w:p>
    <w:p w:rsidR="00005FA7" w:rsidRPr="00EC25E6" w:rsidRDefault="00EE54BF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Create New Book: nhập sách mới ( mục 2.8 )</w:t>
      </w:r>
    </w:p>
    <w:p w:rsidR="00D776FC" w:rsidRPr="00EC25E6" w:rsidRDefault="00D776FC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Remove All: xoá tất cả sách trong danh sách nhập</w:t>
      </w:r>
    </w:p>
    <w:p w:rsidR="008B4C40" w:rsidRPr="00EC25E6" w:rsidRDefault="008B4C40" w:rsidP="008B4C40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color w:val="000000" w:themeColor="text1"/>
          <w:sz w:val="24"/>
          <w:szCs w:val="24"/>
          <w:lang w:val="en-US"/>
        </w:rPr>
        <w:t xml:space="preserve">Màn hình </w:t>
      </w:r>
      <w:r w:rsidR="00920E49" w:rsidRPr="00EC25E6">
        <w:rPr>
          <w:rFonts w:cs="Arial"/>
          <w:color w:val="000000" w:themeColor="text1"/>
          <w:sz w:val="24"/>
          <w:szCs w:val="24"/>
          <w:lang w:val="en-US"/>
        </w:rPr>
        <w:t>thêm sách mới</w:t>
      </w:r>
    </w:p>
    <w:p w:rsidR="008B4C40" w:rsidRPr="00EC25E6" w:rsidRDefault="002A2601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noProof/>
          <w:color w:val="000000" w:themeColor="text1"/>
          <w:szCs w:val="24"/>
          <w:lang w:val="en-US"/>
        </w:rPr>
        <w:drawing>
          <wp:inline distT="0" distB="0" distL="0" distR="0" wp14:anchorId="4DCBDD8B" wp14:editId="20FF0AD2">
            <wp:extent cx="5732145" cy="2870718"/>
            <wp:effectExtent l="0" t="0" r="1905" b="6350"/>
            <wp:docPr id="29" name="Picture 2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C40" w:rsidRPr="00EC25E6" w:rsidRDefault="008B4C40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</w:t>
      </w:r>
      <w:r w:rsidR="002A2601" w:rsidRPr="00EC25E6">
        <w:rPr>
          <w:rFonts w:ascii="Arial" w:hAnsi="Arial" w:cs="Arial"/>
          <w:color w:val="000000" w:themeColor="text1"/>
          <w:szCs w:val="24"/>
          <w:lang w:val="en-US"/>
        </w:rPr>
        <w:t>Tên Sách: nhập tên sách mới.</w:t>
      </w:r>
    </w:p>
    <w:p w:rsidR="008B4C40" w:rsidRPr="00EC25E6" w:rsidRDefault="008B4C40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</w:t>
      </w:r>
      <w:r w:rsidR="002A2601" w:rsidRPr="00EC25E6">
        <w:rPr>
          <w:rFonts w:ascii="Arial" w:hAnsi="Arial" w:cs="Arial"/>
          <w:color w:val="000000" w:themeColor="text1"/>
          <w:szCs w:val="24"/>
          <w:lang w:val="en-US"/>
        </w:rPr>
        <w:t>Tác Giả : Nhập tên tác giả.</w:t>
      </w:r>
    </w:p>
    <w:p w:rsidR="002A2601" w:rsidRPr="00EC25E6" w:rsidRDefault="002A2601" w:rsidP="008B4C40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lastRenderedPageBreak/>
        <w:t>- Thể Loại: chọn thể loại của truyện</w:t>
      </w:r>
    </w:p>
    <w:p w:rsidR="00600457" w:rsidRPr="00EC25E6" w:rsidRDefault="002A2601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Giá bán: </w:t>
      </w:r>
      <w:r w:rsidR="007E6234" w:rsidRPr="00EC25E6">
        <w:rPr>
          <w:rFonts w:ascii="Arial" w:hAnsi="Arial" w:cs="Arial"/>
          <w:color w:val="000000" w:themeColor="text1"/>
          <w:szCs w:val="24"/>
          <w:lang w:val="en-US"/>
        </w:rPr>
        <w:t>nhập giá của sách</w:t>
      </w:r>
    </w:p>
    <w:p w:rsidR="009837DE" w:rsidRPr="00EC25E6" w:rsidRDefault="009837DE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Chọn tệp: </w:t>
      </w:r>
      <w:r w:rsidR="00BA198C" w:rsidRPr="00EC25E6">
        <w:rPr>
          <w:rFonts w:ascii="Arial" w:hAnsi="Arial" w:cs="Arial"/>
          <w:color w:val="000000" w:themeColor="text1"/>
          <w:szCs w:val="24"/>
          <w:lang w:val="en-US"/>
        </w:rPr>
        <w:t>chọn file hình ảnh sách.</w:t>
      </w:r>
    </w:p>
    <w:p w:rsidR="00BA198C" w:rsidRPr="00EC25E6" w:rsidRDefault="00BA198C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Miêu tả: nhập miêu tả sách.</w:t>
      </w:r>
    </w:p>
    <w:p w:rsidR="00BA198C" w:rsidRPr="00EC25E6" w:rsidRDefault="00966506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Submit: chấp nhận và thêm sách vào dữ liệu.</w:t>
      </w:r>
    </w:p>
    <w:p w:rsidR="007A0931" w:rsidRPr="00EC25E6" w:rsidRDefault="007A0931" w:rsidP="00767CB6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</w:p>
    <w:p w:rsidR="007A0931" w:rsidRPr="00EC25E6" w:rsidRDefault="007A0931" w:rsidP="007A0931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color w:val="000000" w:themeColor="text1"/>
          <w:sz w:val="24"/>
          <w:szCs w:val="24"/>
          <w:lang w:val="en-US"/>
        </w:rPr>
        <w:t>Màn hình xem chi tiết sách</w:t>
      </w:r>
    </w:p>
    <w:p w:rsidR="007A0931" w:rsidRPr="00EC25E6" w:rsidRDefault="00BD26AE" w:rsidP="007A0931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noProof/>
          <w:color w:val="000000" w:themeColor="text1"/>
          <w:szCs w:val="24"/>
          <w:lang w:val="en-US"/>
        </w:rPr>
        <w:drawing>
          <wp:inline distT="0" distB="0" distL="0" distR="0" wp14:anchorId="734ECE49" wp14:editId="314CC8F9">
            <wp:extent cx="5732145" cy="33318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31" w:rsidRPr="00EC25E6" w:rsidRDefault="00BD26AE" w:rsidP="00BD26AE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 xml:space="preserve">- </w:t>
      </w:r>
      <w:r w:rsidR="00C96111" w:rsidRPr="00EC25E6">
        <w:rPr>
          <w:rFonts w:ascii="Arial" w:hAnsi="Arial" w:cs="Arial"/>
          <w:color w:val="000000" w:themeColor="text1"/>
          <w:szCs w:val="24"/>
          <w:lang w:val="en-US"/>
        </w:rPr>
        <w:t>Xem thông tin sách ( cập nhật nếu cần )</w:t>
      </w:r>
    </w:p>
    <w:p w:rsidR="00BD26AE" w:rsidRPr="00EC25E6" w:rsidRDefault="00BD26AE" w:rsidP="00BD26AE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Phiếu Bán: thêm sách vào danh sách bán.</w:t>
      </w:r>
    </w:p>
    <w:p w:rsidR="00BD26AE" w:rsidRPr="00EC25E6" w:rsidRDefault="00BD26AE" w:rsidP="00BD26AE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Phiếu Nhập: thêm sách vào danh sách nhập.</w:t>
      </w:r>
    </w:p>
    <w:p w:rsidR="00C95C67" w:rsidRPr="00EC25E6" w:rsidRDefault="00C95C67" w:rsidP="00BD26AE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</w:p>
    <w:p w:rsidR="00C95C67" w:rsidRPr="00EC25E6" w:rsidRDefault="00C95C67" w:rsidP="00C95C67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color w:val="000000" w:themeColor="text1"/>
          <w:sz w:val="24"/>
          <w:szCs w:val="24"/>
          <w:lang w:val="en-US"/>
        </w:rPr>
        <w:lastRenderedPageBreak/>
        <w:t xml:space="preserve">Màn hình báo cáo tồn sách: </w:t>
      </w:r>
    </w:p>
    <w:p w:rsidR="00C95C67" w:rsidRPr="00EC25E6" w:rsidRDefault="00C95C67" w:rsidP="00C95C67">
      <w:pPr>
        <w:pStyle w:val="Heading2"/>
        <w:spacing w:line="36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color w:val="000000" w:themeColor="text1"/>
          <w:sz w:val="24"/>
          <w:szCs w:val="24"/>
          <w:lang w:val="en-US"/>
        </w:rPr>
        <w:t>Màn hình danh sách khách hàng:</w:t>
      </w:r>
    </w:p>
    <w:p w:rsidR="00E267E6" w:rsidRPr="00EC25E6" w:rsidRDefault="00E267E6" w:rsidP="00C95C67">
      <w:pPr>
        <w:pStyle w:val="Heading2"/>
        <w:numPr>
          <w:ilvl w:val="0"/>
          <w:numId w:val="0"/>
        </w:numPr>
        <w:spacing w:line="360" w:lineRule="auto"/>
        <w:ind w:left="720"/>
        <w:jc w:val="both"/>
        <w:rPr>
          <w:rFonts w:cs="Arial"/>
          <w:noProof/>
          <w:color w:val="000000" w:themeColor="text1"/>
          <w:sz w:val="24"/>
          <w:szCs w:val="24"/>
          <w:lang w:val="en-US"/>
        </w:rPr>
      </w:pPr>
    </w:p>
    <w:p w:rsidR="00C95C67" w:rsidRPr="00EC25E6" w:rsidRDefault="00C95C67" w:rsidP="00C95C67">
      <w:pPr>
        <w:pStyle w:val="Heading2"/>
        <w:numPr>
          <w:ilvl w:val="0"/>
          <w:numId w:val="0"/>
        </w:numPr>
        <w:spacing w:line="360" w:lineRule="auto"/>
        <w:ind w:left="720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EC25E6">
        <w:rPr>
          <w:rFonts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9C6B512" wp14:editId="071D71B9">
            <wp:extent cx="5732145" cy="3172357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87"/>
                    <a:stretch/>
                  </pic:blipFill>
                  <pic:spPr bwMode="auto">
                    <a:xfrm>
                      <a:off x="0" y="0"/>
                      <a:ext cx="5732145" cy="317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C67" w:rsidRPr="00EC25E6" w:rsidRDefault="00C95C67" w:rsidP="00BD26AE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Xem thông tin khách hàng</w:t>
      </w:r>
    </w:p>
    <w:p w:rsidR="00C95C67" w:rsidRPr="00EC25E6" w:rsidRDefault="00C95C67" w:rsidP="00BD26AE">
      <w:pPr>
        <w:spacing w:line="360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EC25E6">
        <w:rPr>
          <w:rFonts w:ascii="Arial" w:hAnsi="Arial" w:cs="Arial"/>
          <w:color w:val="000000" w:themeColor="text1"/>
          <w:szCs w:val="24"/>
          <w:lang w:val="en-US"/>
        </w:rPr>
        <w:t>- Action: xoá khách hàng khỏi danh sách</w:t>
      </w:r>
    </w:p>
    <w:sectPr w:rsidR="00C95C67" w:rsidRPr="00EC25E6" w:rsidSect="00301562">
      <w:headerReference w:type="default" r:id="rId19"/>
      <w:footerReference w:type="default" r:id="rId20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19BC" w:rsidRDefault="00A019BC">
      <w:r>
        <w:separator/>
      </w:r>
    </w:p>
  </w:endnote>
  <w:endnote w:type="continuationSeparator" w:id="0">
    <w:p w:rsidR="00A019BC" w:rsidRDefault="00A01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6E77CCDC" wp14:editId="04FAFBB4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9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BFC3009" wp14:editId="14CBC26E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EC25E6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19BC" w:rsidRDefault="00A019BC">
      <w:r>
        <w:separator/>
      </w:r>
    </w:p>
  </w:footnote>
  <w:footnote w:type="continuationSeparator" w:id="0">
    <w:p w:rsidR="00A019BC" w:rsidRDefault="00A019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B92380" wp14:editId="7A93A2A3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3FBB47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CD34FD0" wp14:editId="21A99723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9393E" w:rsidRDefault="0029393E" w:rsidP="0029393E">
    <w:pPr>
      <w:pStyle w:val="Title"/>
      <w:rPr>
        <w:lang w:val="en-US"/>
      </w:rPr>
    </w:pPr>
  </w:p>
  <w:p w:rsidR="0029393E" w:rsidRPr="003B1A2B" w:rsidRDefault="0029393E" w:rsidP="0029393E">
    <w:pPr>
      <w:rPr>
        <w:lang w:val="en-US"/>
      </w:rPr>
    </w:pPr>
  </w:p>
  <w:p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29393E" w:rsidRPr="0040293A" w:rsidRDefault="0029393E" w:rsidP="0029393E">
    <w:pPr>
      <w:pStyle w:val="Header"/>
      <w:rPr>
        <w:rFonts w:eastAsia="Tahoma"/>
      </w:rPr>
    </w:pPr>
  </w:p>
  <w:p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03BB1AF2" wp14:editId="3C056C16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8D3541" w:rsidRDefault="00DC363E" w:rsidP="00005FA7">
          <w:pPr>
            <w:pStyle w:val="Header"/>
            <w:rPr>
              <w:color w:val="0000FF"/>
              <w:lang w:val="en-US"/>
            </w:rPr>
          </w:pPr>
          <w:r w:rsidRPr="008D3541">
            <w:rPr>
              <w:color w:val="0000FF"/>
              <w:lang w:val="en-US"/>
            </w:rPr>
            <w:t>&lt;</w:t>
          </w:r>
          <w:r w:rsidR="00005FA7">
            <w:rPr>
              <w:color w:val="0000FF"/>
              <w:lang w:val="en-US"/>
            </w:rPr>
            <w:t>Quản lý giao diện</w:t>
          </w:r>
          <w:r w:rsidRPr="008D3541">
            <w:rPr>
              <w:color w:val="0000FF"/>
              <w:lang w:val="en-US"/>
            </w:rPr>
            <w:t>&gt;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DC363E" w:rsidRPr="008D3541">
            <w:rPr>
              <w:color w:val="0000FF"/>
              <w:lang w:val="en-US"/>
            </w:rPr>
            <w:t>&lt;</w:t>
          </w:r>
          <w:r w:rsidR="00005FA7">
            <w:rPr>
              <w:color w:val="0000FF"/>
              <w:lang w:val="en-US"/>
            </w:rPr>
            <w:t>1.0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 w:rsidP="00800E83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DC363E" w:rsidRPr="008D3541">
            <w:rPr>
              <w:color w:val="0000FF"/>
              <w:lang w:val="en-US"/>
            </w:rPr>
            <w:t>&lt;</w:t>
          </w:r>
          <w:r w:rsidR="00800E83">
            <w:rPr>
              <w:color w:val="0000FF"/>
              <w:lang w:val="en-US"/>
            </w:rPr>
            <w:t>25/08/2020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8"/>
  </w:num>
  <w:num w:numId="4">
    <w:abstractNumId w:val="16"/>
  </w:num>
  <w:num w:numId="5">
    <w:abstractNumId w:val="19"/>
  </w:num>
  <w:num w:numId="6">
    <w:abstractNumId w:val="9"/>
  </w:num>
  <w:num w:numId="7">
    <w:abstractNumId w:val="20"/>
  </w:num>
  <w:num w:numId="8">
    <w:abstractNumId w:val="25"/>
  </w:num>
  <w:num w:numId="9">
    <w:abstractNumId w:val="12"/>
  </w:num>
  <w:num w:numId="10">
    <w:abstractNumId w:val="7"/>
  </w:num>
  <w:num w:numId="11">
    <w:abstractNumId w:val="30"/>
  </w:num>
  <w:num w:numId="12">
    <w:abstractNumId w:val="26"/>
  </w:num>
  <w:num w:numId="13">
    <w:abstractNumId w:val="24"/>
  </w:num>
  <w:num w:numId="14">
    <w:abstractNumId w:val="2"/>
  </w:num>
  <w:num w:numId="15">
    <w:abstractNumId w:val="4"/>
  </w:num>
  <w:num w:numId="16">
    <w:abstractNumId w:val="23"/>
  </w:num>
  <w:num w:numId="17">
    <w:abstractNumId w:val="28"/>
  </w:num>
  <w:num w:numId="18">
    <w:abstractNumId w:val="11"/>
  </w:num>
  <w:num w:numId="19">
    <w:abstractNumId w:val="22"/>
  </w:num>
  <w:num w:numId="20">
    <w:abstractNumId w:val="27"/>
  </w:num>
  <w:num w:numId="21">
    <w:abstractNumId w:val="29"/>
  </w:num>
  <w:num w:numId="22">
    <w:abstractNumId w:val="8"/>
  </w:num>
  <w:num w:numId="23">
    <w:abstractNumId w:val="15"/>
  </w:num>
  <w:num w:numId="24">
    <w:abstractNumId w:val="5"/>
  </w:num>
  <w:num w:numId="25">
    <w:abstractNumId w:val="3"/>
  </w:num>
  <w:num w:numId="26">
    <w:abstractNumId w:val="14"/>
  </w:num>
  <w:num w:numId="27">
    <w:abstractNumId w:val="21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0"/>
  </w:num>
  <w:num w:numId="33">
    <w:abstractNumId w:val="0"/>
  </w:num>
  <w:num w:numId="34">
    <w:abstractNumId w:val="17"/>
  </w:num>
  <w:num w:numId="35">
    <w:abstractNumId w:val="10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05FA7"/>
    <w:rsid w:val="00040FDF"/>
    <w:rsid w:val="000519D9"/>
    <w:rsid w:val="000679AA"/>
    <w:rsid w:val="000B044D"/>
    <w:rsid w:val="000C0CA8"/>
    <w:rsid w:val="000C7571"/>
    <w:rsid w:val="000F0253"/>
    <w:rsid w:val="000F5933"/>
    <w:rsid w:val="000F7AA9"/>
    <w:rsid w:val="00134930"/>
    <w:rsid w:val="00147BA8"/>
    <w:rsid w:val="001E7710"/>
    <w:rsid w:val="00213ECB"/>
    <w:rsid w:val="002160F2"/>
    <w:rsid w:val="00221A67"/>
    <w:rsid w:val="0024299B"/>
    <w:rsid w:val="0026085A"/>
    <w:rsid w:val="0029393E"/>
    <w:rsid w:val="002A2601"/>
    <w:rsid w:val="002A4E30"/>
    <w:rsid w:val="002C430F"/>
    <w:rsid w:val="002F201D"/>
    <w:rsid w:val="00301562"/>
    <w:rsid w:val="0031511D"/>
    <w:rsid w:val="00342056"/>
    <w:rsid w:val="003548A8"/>
    <w:rsid w:val="00361AFF"/>
    <w:rsid w:val="003701D7"/>
    <w:rsid w:val="003747E6"/>
    <w:rsid w:val="003C2F0F"/>
    <w:rsid w:val="003C5B79"/>
    <w:rsid w:val="003F7AD8"/>
    <w:rsid w:val="00407045"/>
    <w:rsid w:val="004176B5"/>
    <w:rsid w:val="00435847"/>
    <w:rsid w:val="004377F7"/>
    <w:rsid w:val="004B7CC9"/>
    <w:rsid w:val="004E4257"/>
    <w:rsid w:val="0053061E"/>
    <w:rsid w:val="005443F0"/>
    <w:rsid w:val="00567F95"/>
    <w:rsid w:val="005802A5"/>
    <w:rsid w:val="005D4AE2"/>
    <w:rsid w:val="005E0E0F"/>
    <w:rsid w:val="00600457"/>
    <w:rsid w:val="0060493B"/>
    <w:rsid w:val="006257BE"/>
    <w:rsid w:val="0064329D"/>
    <w:rsid w:val="006855DC"/>
    <w:rsid w:val="006B6E4B"/>
    <w:rsid w:val="006C5D05"/>
    <w:rsid w:val="006E420F"/>
    <w:rsid w:val="006E427B"/>
    <w:rsid w:val="006E56E2"/>
    <w:rsid w:val="007000FA"/>
    <w:rsid w:val="00710257"/>
    <w:rsid w:val="007338F6"/>
    <w:rsid w:val="00767CB6"/>
    <w:rsid w:val="007A0931"/>
    <w:rsid w:val="007A1DE8"/>
    <w:rsid w:val="007E6234"/>
    <w:rsid w:val="007F21C9"/>
    <w:rsid w:val="00800E83"/>
    <w:rsid w:val="008243D9"/>
    <w:rsid w:val="00833FF2"/>
    <w:rsid w:val="008B4C40"/>
    <w:rsid w:val="008D3541"/>
    <w:rsid w:val="008F6F84"/>
    <w:rsid w:val="00914D38"/>
    <w:rsid w:val="0091543D"/>
    <w:rsid w:val="00920E49"/>
    <w:rsid w:val="00966506"/>
    <w:rsid w:val="009837DE"/>
    <w:rsid w:val="00984338"/>
    <w:rsid w:val="00985DE2"/>
    <w:rsid w:val="00987E7C"/>
    <w:rsid w:val="0099744F"/>
    <w:rsid w:val="009B2AFC"/>
    <w:rsid w:val="009C319C"/>
    <w:rsid w:val="009F47F5"/>
    <w:rsid w:val="00A019BC"/>
    <w:rsid w:val="00A23833"/>
    <w:rsid w:val="00A25335"/>
    <w:rsid w:val="00A544E7"/>
    <w:rsid w:val="00A638EF"/>
    <w:rsid w:val="00A758E0"/>
    <w:rsid w:val="00A9012E"/>
    <w:rsid w:val="00A933FA"/>
    <w:rsid w:val="00AE3D95"/>
    <w:rsid w:val="00AF5C00"/>
    <w:rsid w:val="00B55442"/>
    <w:rsid w:val="00B8073F"/>
    <w:rsid w:val="00B871C5"/>
    <w:rsid w:val="00BA198C"/>
    <w:rsid w:val="00BB1CC3"/>
    <w:rsid w:val="00BB5444"/>
    <w:rsid w:val="00BD26AE"/>
    <w:rsid w:val="00BE29E2"/>
    <w:rsid w:val="00BF4803"/>
    <w:rsid w:val="00C14AB8"/>
    <w:rsid w:val="00C16A49"/>
    <w:rsid w:val="00C40C1B"/>
    <w:rsid w:val="00C41FB8"/>
    <w:rsid w:val="00C56F57"/>
    <w:rsid w:val="00C74D6D"/>
    <w:rsid w:val="00C95C67"/>
    <w:rsid w:val="00C96111"/>
    <w:rsid w:val="00CA52C8"/>
    <w:rsid w:val="00CA75F9"/>
    <w:rsid w:val="00CE4F51"/>
    <w:rsid w:val="00D133CE"/>
    <w:rsid w:val="00D234F3"/>
    <w:rsid w:val="00D328EA"/>
    <w:rsid w:val="00D40A26"/>
    <w:rsid w:val="00D608CB"/>
    <w:rsid w:val="00D776FC"/>
    <w:rsid w:val="00DA2A6D"/>
    <w:rsid w:val="00DC363E"/>
    <w:rsid w:val="00DD57E3"/>
    <w:rsid w:val="00E10B85"/>
    <w:rsid w:val="00E12969"/>
    <w:rsid w:val="00E24620"/>
    <w:rsid w:val="00E267E6"/>
    <w:rsid w:val="00E420EE"/>
    <w:rsid w:val="00E612C3"/>
    <w:rsid w:val="00E6501E"/>
    <w:rsid w:val="00E95D0C"/>
    <w:rsid w:val="00EA3F80"/>
    <w:rsid w:val="00EC25E6"/>
    <w:rsid w:val="00EE16A2"/>
    <w:rsid w:val="00EE54BF"/>
    <w:rsid w:val="00F416F2"/>
    <w:rsid w:val="00F50E12"/>
    <w:rsid w:val="00F653B6"/>
    <w:rsid w:val="00F93BD1"/>
    <w:rsid w:val="00FA2327"/>
    <w:rsid w:val="00FB3FFD"/>
    <w:rsid w:val="00FE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5FA1D9"/>
  <w15:docId w15:val="{82C7B80B-17AF-41D5-BA4D-9FE58AEE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9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179</TotalTime>
  <Pages>11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3511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Quang PC</cp:lastModifiedBy>
  <cp:revision>86</cp:revision>
  <cp:lastPrinted>2013-12-07T15:58:00Z</cp:lastPrinted>
  <dcterms:created xsi:type="dcterms:W3CDTF">2013-10-13T11:17:00Z</dcterms:created>
  <dcterms:modified xsi:type="dcterms:W3CDTF">2020-08-25T17:06:00Z</dcterms:modified>
</cp:coreProperties>
</file>